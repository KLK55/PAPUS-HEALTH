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31" w:type="dxa"/>
        <w:tblLook w:val="0600" w:firstRow="0" w:lastRow="0" w:firstColumn="0" w:lastColumn="0" w:noHBand="1" w:noVBand="1"/>
      </w:tblPr>
      <w:tblGrid>
        <w:gridCol w:w="6336"/>
        <w:gridCol w:w="3795"/>
      </w:tblGrid>
      <w:tr w:rsidR="007971D4" w:rsidTr="00B54986">
        <w:trPr>
          <w:trHeight w:val="1530"/>
        </w:trPr>
        <w:tc>
          <w:tcPr>
            <w:tcW w:w="6819" w:type="dxa"/>
            <w:vMerge w:val="restart"/>
            <w:tcMar>
              <w:left w:w="115" w:type="dxa"/>
              <w:right w:w="216" w:type="dxa"/>
            </w:tcMar>
          </w:tcPr>
          <w:p w:rsidR="007971D4" w:rsidRDefault="00E715E8" w:rsidP="00B54986">
            <w:pPr>
              <w:pStyle w:val="Fecha"/>
              <w:rPr>
                <w:b/>
                <w:i/>
                <w:color w:val="418AB3" w:themeColor="accent4"/>
                <w:sz w:val="72"/>
                <w:szCs w:val="72"/>
              </w:rPr>
            </w:pPr>
            <w:r w:rsidRPr="00F366DB">
              <w:rPr>
                <w:b/>
                <w:i/>
                <w:color w:val="418AB3" w:themeColor="accent4"/>
                <w:sz w:val="72"/>
                <w:szCs w:val="72"/>
                <w:u w:val="single"/>
              </w:rPr>
              <w:t>OLIMPIA</w:t>
            </w:r>
            <w:bookmarkStart w:id="0" w:name="_GoBack"/>
            <w:bookmarkEnd w:id="0"/>
            <w:r w:rsidRPr="00F366DB">
              <w:rPr>
                <w:b/>
                <w:i/>
                <w:color w:val="418AB3" w:themeColor="accent4"/>
                <w:sz w:val="72"/>
                <w:szCs w:val="72"/>
                <w:u w:val="single"/>
              </w:rPr>
              <w:t>DAS</w:t>
            </w:r>
            <w:r w:rsidRPr="00541309">
              <w:rPr>
                <w:b/>
                <w:i/>
                <w:color w:val="418AB3" w:themeColor="accent4"/>
                <w:sz w:val="72"/>
                <w:szCs w:val="72"/>
              </w:rPr>
              <w:t>-2023</w:t>
            </w:r>
          </w:p>
          <w:p w:rsidR="00541309" w:rsidRPr="00541309" w:rsidRDefault="00541309" w:rsidP="00541309">
            <w:pPr>
              <w:pStyle w:val="Subttulo"/>
              <w:rPr>
                <w:color w:val="418AB3" w:themeColor="accent4"/>
                <w:lang w:val="es-AR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</w:pPr>
            <w:r w:rsidRPr="00541309">
              <w:rPr>
                <w:color w:val="418AB3" w:themeColor="accent4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>SISTEMA DE ALARMA DE CÓDIGO AZUL</w:t>
            </w:r>
          </w:p>
          <w:p w:rsidR="007971D4" w:rsidRPr="0054285E" w:rsidRDefault="007971D4" w:rsidP="00B54986">
            <w:pPr>
              <w:rPr>
                <w:rFonts w:ascii="Calibri" w:hAnsi="Calibri" w:cs="Calibri"/>
                <w:sz w:val="22"/>
                <w:szCs w:val="22"/>
              </w:rPr>
            </w:pPr>
          </w:p>
          <w:p w:rsidR="00B54986" w:rsidRDefault="00541309" w:rsidP="00541309">
            <w:pPr>
              <w:pStyle w:val="Cita"/>
            </w:pPr>
            <w:r w:rsidRPr="0054285E">
              <w:rPr>
                <w:rFonts w:ascii="Calibri" w:hAnsi="Calibri" w:cs="Calibri"/>
                <w:sz w:val="22"/>
                <w:szCs w:val="22"/>
              </w:rPr>
              <w:t xml:space="preserve">Gabriel F </w:t>
            </w:r>
            <w:proofErr w:type="spellStart"/>
            <w:r w:rsidRPr="0054285E">
              <w:rPr>
                <w:rFonts w:ascii="Calibri" w:hAnsi="Calibri" w:cs="Calibri"/>
                <w:sz w:val="22"/>
                <w:szCs w:val="22"/>
              </w:rPr>
              <w:t>Rolfi</w:t>
            </w:r>
            <w:proofErr w:type="spellEnd"/>
            <w:r w:rsidRPr="0054285E">
              <w:rPr>
                <w:rFonts w:ascii="Calibri" w:hAnsi="Calibri" w:cs="Calibri"/>
                <w:sz w:val="22"/>
                <w:szCs w:val="22"/>
              </w:rPr>
              <w:t xml:space="preserve"> – Mateo Francisco– Gastón Falcón</w:t>
            </w:r>
          </w:p>
        </w:tc>
        <w:tc>
          <w:tcPr>
            <w:tcW w:w="3312" w:type="dxa"/>
          </w:tcPr>
          <w:p w:rsidR="0054285E" w:rsidRDefault="0054285E" w:rsidP="00B54986">
            <w:pPr>
              <w:pStyle w:val="Direccin"/>
            </w:pPr>
          </w:p>
          <w:p w:rsidR="0054285E" w:rsidRDefault="0054285E" w:rsidP="00B54986">
            <w:pPr>
              <w:pStyle w:val="Direccin"/>
            </w:pPr>
          </w:p>
          <w:p w:rsidR="007971D4" w:rsidRPr="00B54986" w:rsidRDefault="00E715E8" w:rsidP="00B54986">
            <w:pPr>
              <w:pStyle w:val="Direccin"/>
            </w:pPr>
            <w:r>
              <w:t>Mateofcidi@gmail.com</w:t>
            </w:r>
          </w:p>
          <w:p w:rsidR="007971D4" w:rsidRPr="00B54986" w:rsidRDefault="00E715E8" w:rsidP="00B54986">
            <w:pPr>
              <w:pStyle w:val="Direccin"/>
            </w:pPr>
            <w:r>
              <w:t>Grolfi.f@gmail.com</w:t>
            </w:r>
          </w:p>
          <w:p w:rsidR="007971D4" w:rsidRPr="00B54986" w:rsidRDefault="00E715E8" w:rsidP="00B54986">
            <w:pPr>
              <w:pStyle w:val="Direccin"/>
            </w:pPr>
            <w:r>
              <w:t>351-386-6505</w:t>
            </w:r>
          </w:p>
          <w:p w:rsidR="007971D4" w:rsidRDefault="00E715E8" w:rsidP="00B54986">
            <w:pPr>
              <w:pStyle w:val="Direccin"/>
            </w:pPr>
            <w:r w:rsidRPr="00E715E8">
              <w:t>https://papuhealth4.000webhostapp.com</w:t>
            </w:r>
          </w:p>
        </w:tc>
      </w:tr>
      <w:tr w:rsidR="007971D4" w:rsidTr="00B54986">
        <w:trPr>
          <w:trHeight w:val="3771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  <w:vAlign w:val="bottom"/>
          </w:tcPr>
          <w:p w:rsidR="007971D4" w:rsidRDefault="007971D4" w:rsidP="00B54986">
            <w:pPr>
              <w:ind w:right="-12"/>
              <w:jc w:val="right"/>
            </w:pPr>
          </w:p>
        </w:tc>
      </w:tr>
      <w:tr w:rsidR="007971D4" w:rsidTr="00B54986">
        <w:trPr>
          <w:trHeight w:val="2836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</w:tcPr>
          <w:p w:rsidR="007971D4" w:rsidRDefault="007971D4" w:rsidP="00825C1C"/>
        </w:tc>
      </w:tr>
    </w:tbl>
    <w:p w:rsidR="005A20B8" w:rsidRPr="00E44022" w:rsidRDefault="005A20B8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4B2D66" w:rsidRPr="005A7BB5" w:rsidRDefault="005A7BB5" w:rsidP="004B2D66">
      <w:pPr>
        <w:pStyle w:val="Ttulo1"/>
        <w:rPr>
          <w:b/>
          <w:color w:val="auto"/>
          <w:sz w:val="52"/>
          <w:szCs w:val="52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8A3080" wp14:editId="04736F0D">
                <wp:simplePos x="0" y="0"/>
                <wp:positionH relativeFrom="column">
                  <wp:posOffset>4066540</wp:posOffset>
                </wp:positionH>
                <wp:positionV relativeFrom="paragraph">
                  <wp:posOffset>163830</wp:posOffset>
                </wp:positionV>
                <wp:extent cx="2296160" cy="781050"/>
                <wp:effectExtent l="38100" t="19050" r="66040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781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BB5" w:rsidRPr="005A7BB5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  <w:rPr>
                                <w:b/>
                              </w:rPr>
                            </w:pPr>
                            <w:r w:rsidRPr="005A7BB5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</w:rPr>
                              <w:t xml:space="preserve">I.P.E.T. N° 363 </w:t>
                            </w:r>
                          </w:p>
                          <w:p w:rsidR="005A7BB5" w:rsidRPr="00DE46DE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</w:pPr>
                            <w:r w:rsidRPr="00DE46DE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</w:rPr>
                              <w:t>Especialidad Programación</w:t>
                            </w:r>
                            <w:r w:rsidRPr="00DE46DE">
                              <w:rPr>
                                <w:rFonts w:ascii="Calibri" w:eastAsia="Calibri" w:hAnsi="Calibri" w:cs="Calibri"/>
                                <w:color w:val="262626"/>
                              </w:rPr>
                              <w:t xml:space="preserve"> </w:t>
                            </w:r>
                          </w:p>
                          <w:p w:rsidR="005A7BB5" w:rsidRDefault="005A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A30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0.2pt;margin-top:12.9pt;width:180.8pt;height:6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" fillcolor="#818183 [3209]" strokecolor="#818183 [3209]" strokeweight=".27778mm">
                <v:fill color2="#676768 [2569]" rotate="t" focusposition="1,1" focussize="-1,-1" colors="0 #818183;58982f #818183;1 #747476" focus="100%" type="gradientRadial"/>
                <v:shadow on="t" color="black" opacity="29491f" origin=",.5" offset="0"/>
                <v:textbox>
                  <w:txbxContent>
                    <w:p w:rsidR="005A7BB5" w:rsidRPr="005A7BB5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  <w:rPr>
                          <w:b/>
                        </w:rPr>
                      </w:pPr>
                      <w:r w:rsidRPr="005A7BB5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</w:rPr>
                        <w:t xml:space="preserve">I.P.E.T. N° 363 </w:t>
                      </w:r>
                    </w:p>
                    <w:p w:rsidR="005A7BB5" w:rsidRPr="00DE46DE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</w:pPr>
                      <w:r w:rsidRPr="00DE46DE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</w:rPr>
                        <w:t>Especialidad Programación</w:t>
                      </w:r>
                      <w:r w:rsidRPr="00DE46DE">
                        <w:rPr>
                          <w:rFonts w:ascii="Calibri" w:eastAsia="Calibri" w:hAnsi="Calibri" w:cs="Calibri"/>
                          <w:color w:val="262626"/>
                        </w:rPr>
                        <w:t xml:space="preserve"> </w:t>
                      </w:r>
                    </w:p>
                    <w:p w:rsidR="005A7BB5" w:rsidRDefault="005A7BB5"/>
                  </w:txbxContent>
                </v:textbox>
                <w10:wrap type="square"/>
              </v:shape>
            </w:pict>
          </mc:Fallback>
        </mc:AlternateContent>
      </w:r>
      <w:r w:rsidRPr="005A7BB5">
        <w:rPr>
          <w:b/>
          <w:color w:val="auto"/>
          <w:sz w:val="52"/>
          <w:szCs w:val="52"/>
        </w:rPr>
        <w:t>Índice</w:t>
      </w:r>
    </w:p>
    <w:p w:rsidR="004B2D66" w:rsidRDefault="004B2D66" w:rsidP="00825C1C"/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 w:rsidRPr="00F45D7B">
        <w:rPr>
          <w:sz w:val="32"/>
          <w:szCs w:val="32"/>
        </w:rPr>
        <w:t>ntroducción………………………………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Funcionamiento aplicación………….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Diagrama de sitio……………………….</w:t>
      </w:r>
    </w:p>
    <w:p w:rsidR="00F45D7B" w:rsidRP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Privilegios de usuarios</w:t>
      </w:r>
    </w:p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Pr="00F45D7B" w:rsidRDefault="00F45D7B" w:rsidP="00F45D7B">
      <w:pPr>
        <w:pStyle w:val="Ttulo"/>
        <w:rPr>
          <w:b/>
          <w:color w:val="auto"/>
          <w:sz w:val="72"/>
          <w:szCs w:val="72"/>
        </w:rPr>
      </w:pPr>
      <w:r w:rsidRPr="00F45D7B">
        <w:rPr>
          <w:b/>
          <w:color w:val="auto"/>
          <w:sz w:val="72"/>
          <w:szCs w:val="72"/>
        </w:rPr>
        <w:t>Introducción</w:t>
      </w:r>
    </w:p>
    <w:p w:rsidR="004B2D66" w:rsidRDefault="004B2D66" w:rsidP="00825C1C"/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Proyecto de olimpiadas 2023 para ayudar a los hospitales de Tucumán facilitando el uso del sistema de alarma de código azul.</w:t>
      </w:r>
    </w:p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</w:p>
    <w:p w:rsidR="006E70B7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La característica principal del proyecto es c</w:t>
      </w:r>
      <w:r w:rsidR="0054285E" w:rsidRPr="0054285E">
        <w:rPr>
          <w:rFonts w:ascii="Calibri" w:hAnsi="Calibri" w:cs="Calibri"/>
          <w:sz w:val="24"/>
          <w:szCs w:val="24"/>
        </w:rPr>
        <w:t xml:space="preserve">rear una interfaz que sea capaz </w:t>
      </w:r>
      <w:r w:rsidRPr="0054285E">
        <w:rPr>
          <w:rFonts w:ascii="Calibri" w:hAnsi="Calibri" w:cs="Calibri"/>
          <w:sz w:val="24"/>
          <w:szCs w:val="24"/>
        </w:rPr>
        <w:t xml:space="preserve">de ser utilizada por los administradores, los doctores y los usuarios en caso de código azul, con registro de llamadas y estados de los pacientes </w:t>
      </w:r>
    </w:p>
    <w:p w:rsidR="006E70B7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</w:p>
    <w:p w:rsidR="004B2D66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Este manual tiene el objetivo de dar a conocer las características y formas de funcionamiento básicas de la página web realizada para las entidades que utilicen las mismas</w:t>
      </w:r>
    </w:p>
    <w:p w:rsidR="006E70B7" w:rsidRPr="0054285E" w:rsidRDefault="006E70B7" w:rsidP="00825C1C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Subttulo"/>
        <w:rPr>
          <w:rFonts w:ascii="Calibri" w:hAnsi="Calibri" w:cs="Calibri"/>
        </w:rPr>
      </w:pPr>
      <w:r w:rsidRPr="0054285E">
        <w:rPr>
          <w:rFonts w:ascii="Calibri" w:hAnsi="Calibri" w:cs="Calibri"/>
        </w:rPr>
        <w:t>Requerimientos básicos</w:t>
      </w:r>
    </w:p>
    <w:p w:rsidR="006E70B7" w:rsidRPr="0054285E" w:rsidRDefault="006E70B7" w:rsidP="006E70B7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Conexión a internet 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Dispositivo móvil o pc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Navegador web </w:t>
      </w:r>
    </w:p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54285E" w:rsidRDefault="0054285E" w:rsidP="00CE7466">
      <w:pPr>
        <w:pStyle w:val="Ttulo"/>
        <w:rPr>
          <w:b/>
          <w:color w:val="auto"/>
        </w:rPr>
      </w:pPr>
    </w:p>
    <w:p w:rsidR="0054285E" w:rsidRDefault="0054285E" w:rsidP="00CE7466">
      <w:pPr>
        <w:pStyle w:val="Ttulo"/>
        <w:rPr>
          <w:b/>
          <w:color w:val="auto"/>
        </w:rPr>
      </w:pPr>
    </w:p>
    <w:p w:rsidR="00CE7466" w:rsidRDefault="00CE7466" w:rsidP="00CE7466">
      <w:pPr>
        <w:pStyle w:val="Ttulo"/>
        <w:rPr>
          <w:b/>
          <w:color w:val="auto"/>
        </w:rPr>
      </w:pPr>
      <w:r w:rsidRPr="00CE7466">
        <w:rPr>
          <w:b/>
          <w:color w:val="auto"/>
        </w:rPr>
        <w:t>Funcionamiento</w:t>
      </w:r>
    </w:p>
    <w:p w:rsidR="00CE7466" w:rsidRDefault="00CE7466" w:rsidP="00CE7466"/>
    <w:p w:rsidR="00374D54" w:rsidRPr="0054285E" w:rsidRDefault="00374D54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Para la aplicación utilizamos únicamente el “Visor de URL” ya que vimos que era la manera más accesible para la página</w:t>
      </w:r>
    </w:p>
    <w:p w:rsidR="00374D54" w:rsidRPr="0054285E" w:rsidRDefault="0054285E" w:rsidP="00CE7466">
      <w:pPr>
        <w:rPr>
          <w:sz w:val="24"/>
          <w:szCs w:val="24"/>
        </w:rPr>
      </w:pPr>
      <w:r w:rsidRPr="0054285E">
        <w:rPr>
          <w:noProof/>
          <w:sz w:val="24"/>
          <w:szCs w:val="24"/>
          <w:lang w:val="en-US"/>
        </w:rPr>
        <w:drawing>
          <wp:inline distT="0" distB="0" distL="0" distR="0">
            <wp:extent cx="1571625" cy="1409700"/>
            <wp:effectExtent l="0" t="0" r="9525" b="0"/>
            <wp:docPr id="4" name="Imagen 4" descr="C:\Users\IPET-363\Downloads\WhatsApp Image 2023-09-27 at 16.3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ET-363\Downloads\WhatsApp Image 2023-09-27 at 16.38.1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54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(QR para descargar la aplicación)</w:t>
      </w:r>
    </w:p>
    <w:p w:rsidR="0054285E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Link de ingreso a la pagina</w:t>
      </w:r>
    </w:p>
    <w:p w:rsidR="0054285E" w:rsidRPr="0054285E" w:rsidRDefault="0054285E" w:rsidP="00CE7466">
      <w:pPr>
        <w:rPr>
          <w:sz w:val="24"/>
          <w:szCs w:val="24"/>
        </w:rPr>
      </w:pPr>
      <w:hyperlink r:id="rId12" w:history="1">
        <w:r w:rsidRPr="0054285E">
          <w:rPr>
            <w:rStyle w:val="Hipervnculo"/>
            <w:sz w:val="24"/>
            <w:szCs w:val="24"/>
          </w:rPr>
          <w:t>https://papuhealth4.000webhostapp.com</w:t>
        </w:r>
      </w:hyperlink>
    </w:p>
    <w:p w:rsidR="0054285E" w:rsidRDefault="0054285E" w:rsidP="00CE7466"/>
    <w:p w:rsidR="0054285E" w:rsidRDefault="0054285E" w:rsidP="00CE7466"/>
    <w:p w:rsidR="0054285E" w:rsidRDefault="0054285E" w:rsidP="0054285E">
      <w:pPr>
        <w:pStyle w:val="Subttulo"/>
        <w:rPr>
          <w:b/>
          <w:sz w:val="40"/>
          <w:szCs w:val="40"/>
        </w:rPr>
      </w:pPr>
      <w:r>
        <w:t xml:space="preserve"> </w:t>
      </w:r>
      <w:r>
        <w:rPr>
          <w:b/>
          <w:sz w:val="40"/>
          <w:szCs w:val="40"/>
        </w:rPr>
        <w:t>Ilustraciones</w:t>
      </w:r>
      <w:r w:rsidRPr="0054285E">
        <w:rPr>
          <w:b/>
          <w:sz w:val="40"/>
          <w:szCs w:val="40"/>
        </w:rPr>
        <w:t xml:space="preserve"> del sitio</w:t>
      </w:r>
    </w:p>
    <w:p w:rsidR="0054285E" w:rsidRPr="0054285E" w:rsidRDefault="0054285E" w:rsidP="0054285E"/>
    <w:p w:rsidR="0054285E" w:rsidRDefault="0054285E" w:rsidP="0054285E"/>
    <w:p w:rsidR="0054285E" w:rsidRPr="0054285E" w:rsidRDefault="0054285E" w:rsidP="0054285E"/>
    <w:p w:rsidR="00E23D85" w:rsidRDefault="00E23D85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374D54" w:rsidRDefault="00374D54" w:rsidP="00CE7466">
      <w:pPr>
        <w:rPr>
          <w:b/>
          <w:sz w:val="48"/>
          <w:szCs w:val="48"/>
        </w:rPr>
      </w:pPr>
      <w:r w:rsidRPr="00374D54">
        <w:rPr>
          <w:b/>
          <w:sz w:val="48"/>
          <w:szCs w:val="48"/>
        </w:rPr>
        <w:t>PRIVILEGIOS DE USUARIOS</w:t>
      </w:r>
    </w:p>
    <w:p w:rsidR="00374D54" w:rsidRPr="0054285E" w:rsidRDefault="00374D54" w:rsidP="00CE7466">
      <w:pPr>
        <w:rPr>
          <w:rFonts w:ascii="Calibri" w:hAnsi="Calibri" w:cs="Calibri"/>
        </w:rPr>
      </w:pPr>
    </w:p>
    <w:p w:rsidR="00374D54" w:rsidRPr="0054285E" w:rsidRDefault="00374D54" w:rsidP="00CE7466">
      <w:pPr>
        <w:rPr>
          <w:rFonts w:ascii="Calibri" w:hAnsi="Calibri" w:cs="Calibri"/>
          <w:b/>
          <w:sz w:val="24"/>
          <w:szCs w:val="24"/>
        </w:rPr>
      </w:pPr>
      <w:r w:rsidRPr="0054285E">
        <w:rPr>
          <w:rFonts w:ascii="Calibri" w:hAnsi="Calibri" w:cs="Calibri"/>
          <w:b/>
          <w:sz w:val="24"/>
          <w:szCs w:val="24"/>
        </w:rPr>
        <w:t xml:space="preserve"> En el caso de la página: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</w:t>
      </w:r>
      <w:r w:rsidRPr="0054285E">
        <w:rPr>
          <w:rFonts w:ascii="Calibri" w:hAnsi="Calibri" w:cs="Calibri"/>
          <w:sz w:val="24"/>
          <w:szCs w:val="24"/>
        </w:rPr>
        <w:t>Usuario (paciente)</w:t>
      </w:r>
      <w:r w:rsidRPr="0054285E">
        <w:rPr>
          <w:rFonts w:ascii="Calibri" w:hAnsi="Calibri" w:cs="Calibri"/>
          <w:sz w:val="24"/>
          <w:szCs w:val="24"/>
        </w:rPr>
        <w:t>: visualizar datos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</w:t>
      </w:r>
      <w:r w:rsidRPr="0054285E">
        <w:rPr>
          <w:rFonts w:ascii="Calibri" w:hAnsi="Calibri" w:cs="Calibri"/>
          <w:sz w:val="24"/>
          <w:szCs w:val="24"/>
        </w:rPr>
        <w:t>Administrador: visualizar</w:t>
      </w:r>
      <w:r w:rsidRPr="0054285E">
        <w:rPr>
          <w:rFonts w:ascii="Calibri" w:hAnsi="Calibri" w:cs="Calibri"/>
          <w:sz w:val="24"/>
          <w:szCs w:val="24"/>
        </w:rPr>
        <w:t xml:space="preserve"> datos generar datos y generas usuarios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Doctor: visualizar datos de todos los pacientes a cargo y modificarlos </w:t>
      </w:r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CE7466" w:rsidRDefault="00374D54" w:rsidP="00CE7466"/>
    <w:sectPr w:rsidR="00374D54" w:rsidRPr="00CE7466" w:rsidSect="0054285E">
      <w:headerReference w:type="default" r:id="rId13"/>
      <w:footerReference w:type="default" r:id="rId14"/>
      <w:pgSz w:w="11906" w:h="16838" w:code="9"/>
      <w:pgMar w:top="1417" w:right="1701" w:bottom="1417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AAF" w:rsidRDefault="00D55AAF" w:rsidP="00825C1C">
      <w:r>
        <w:separator/>
      </w:r>
    </w:p>
  </w:endnote>
  <w:endnote w:type="continuationSeparator" w:id="0">
    <w:p w:rsidR="00D55AAF" w:rsidRDefault="00D55AAF" w:rsidP="00825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D66" w:rsidRPr="00E44022" w:rsidRDefault="00E44022">
    <w:pPr>
      <w:pStyle w:val="Piedepgina"/>
      <w:rPr>
        <w:color w:val="FFFFFF" w:themeColor="background1"/>
        <w:lang w:val="es-AR"/>
      </w:rPr>
    </w:pPr>
    <w:r w:rsidRPr="00E44022">
      <w:rPr>
        <w:noProof/>
        <w:color w:val="FFFFFF" w:themeColor="background1"/>
        <w:lang w:val="en-US"/>
      </w:rPr>
      <w:drawing>
        <wp:anchor distT="0" distB="0" distL="114300" distR="114300" simplePos="0" relativeHeight="251661312" behindDoc="1" locked="0" layoutInCell="1" allowOverlap="1" wp14:anchorId="079D7D17" wp14:editId="3FD48A7C">
          <wp:simplePos x="0" y="0"/>
          <wp:positionH relativeFrom="column">
            <wp:posOffset>-1466850</wp:posOffset>
          </wp:positionH>
          <wp:positionV relativeFrom="paragraph">
            <wp:posOffset>-33655</wp:posOffset>
          </wp:positionV>
          <wp:extent cx="10346055" cy="1423670"/>
          <wp:effectExtent l="0" t="0" r="0" b="508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46055" cy="1423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2D66" w:rsidRPr="00E44022">
      <w:rPr>
        <w:color w:val="FFFFFF" w:themeColor="background1"/>
        <w:lang w:val="es-AR"/>
      </w:rPr>
      <w:t>Olimpiadas programación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AAF" w:rsidRDefault="00D55AAF" w:rsidP="00825C1C">
      <w:r>
        <w:separator/>
      </w:r>
    </w:p>
  </w:footnote>
  <w:footnote w:type="continuationSeparator" w:id="0">
    <w:p w:rsidR="00D55AAF" w:rsidRDefault="00D55AAF" w:rsidP="00825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150" w:rsidRDefault="00E44022" w:rsidP="00B54986">
    <w:pPr>
      <w:pStyle w:val="Encabezado"/>
      <w:ind w:right="-3586"/>
      <w:jc w:val="right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72C811" wp14:editId="60720C11">
              <wp:simplePos x="0" y="0"/>
              <wp:positionH relativeFrom="page">
                <wp:posOffset>-1162050</wp:posOffset>
              </wp:positionH>
              <wp:positionV relativeFrom="page">
                <wp:posOffset>9816</wp:posOffset>
              </wp:positionV>
              <wp:extent cx="10343515" cy="1353130"/>
              <wp:effectExtent l="0" t="0" r="635" b="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43515" cy="1353130"/>
                        <a:chOff x="-7031574" y="-132766"/>
                        <a:chExt cx="10291430" cy="1252951"/>
                      </a:xfrm>
                    </wpg:grpSpPr>
                    <wps:wsp>
                      <wps:cNvPr id="3" name="Rectángulo 3">
                        <a:extLst>
                          <a:ext uri="{FF2B5EF4-FFF2-40B4-BE49-F238E27FC236}">
                            <a16:creationId xmlns:a16="http://schemas.microsoft.com/office/drawing/2014/main" id="{453321EE-830F-4C8A-8306-8B61D4CA3A79}"/>
                          </a:ex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>
                          <a:off x="1874520" y="53340"/>
                          <a:ext cx="324493" cy="32456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46" name="Imagen 46">
                          <a:extLst>
                            <a:ext uri="{FF2B5EF4-FFF2-40B4-BE49-F238E27FC236}">
                              <a16:creationId xmlns:a16="http://schemas.microsoft.com/office/drawing/2014/main" id="{959AC6C1-BCDF-4046-A52A-4B701F49F298}"/>
                            </a:ex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2512335" y="-4652005"/>
                          <a:ext cx="1252951" cy="10291430"/>
                        </a:xfrm>
                        <a:custGeom>
                          <a:avLst/>
                          <a:gdLst>
                            <a:gd name="connsiteX0" fmla="*/ 0 w 1259999"/>
                            <a:gd name="connsiteY0" fmla="*/ 0 h 9576000"/>
                            <a:gd name="connsiteX1" fmla="*/ 897598 w 1259999"/>
                            <a:gd name="connsiteY1" fmla="*/ 0 h 9576000"/>
                            <a:gd name="connsiteX2" fmla="*/ 1259999 w 1259999"/>
                            <a:gd name="connsiteY2" fmla="*/ 362401 h 9576000"/>
                            <a:gd name="connsiteX3" fmla="*/ 1259999 w 1259999"/>
                            <a:gd name="connsiteY3" fmla="*/ 9576000 h 9576000"/>
                            <a:gd name="connsiteX4" fmla="*/ 0 w 1259999"/>
                            <a:gd name="connsiteY4" fmla="*/ 9576000 h 957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9999" h="9576000">
                              <a:moveTo>
                                <a:pt x="0" y="0"/>
                              </a:moveTo>
                              <a:lnTo>
                                <a:pt x="897598" y="0"/>
                              </a:lnTo>
                              <a:lnTo>
                                <a:pt x="1259999" y="362401"/>
                              </a:lnTo>
                              <a:lnTo>
                                <a:pt x="1259999" y="9576000"/>
                              </a:lnTo>
                              <a:lnTo>
                                <a:pt x="0" y="9576000"/>
                              </a:lnTo>
                              <a:close/>
                            </a:path>
                          </a:pathLst>
                        </a:cu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228B9F" id="Grupo 1" o:spid="_x0000_s1026" style="position:absolute;margin-left:-91.5pt;margin-top:.75pt;width:814.45pt;height:106.55pt;z-index:-251657216;mso-position-horizontal-relative:page;mso-position-vertical-relative:page;mso-width-relative:margin;mso-height-relative:margin" coordorigin="-70315,-1327" coordsize="102914,1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">
              <v:rect id="Rectángulo 3" o:spid="_x0000_s1027" style="position:absolute;left:18745;top:533;width:3245;height:3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" fillcolor="#9e9a8d [1951]" stroked="f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6" o:spid="_x0000_s1028" type="#_x0000_t75" style="position:absolute;left:-25122;top:-46520;width:12528;height:102913;rotation:-90;visibility:visible;mso-wrap-style:square" coordsize="1259999,95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" path="m,l897598,r362401,362401l1259999,9576000,,9576000,,xe">
                <v:imagedata r:id="rId2" o:title=""/>
                <v:formulas/>
                <v:path arrowok="t" o:extrusionok="t" o:connecttype="custom" o:connectlocs="0,0;892577,0;1252951,389476;1252951,10291430;0,10291430" o:connectangles="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47141F0" wp14:editId="67FB8840">
          <wp:simplePos x="0" y="0"/>
          <wp:positionH relativeFrom="column">
            <wp:posOffset>5276850</wp:posOffset>
          </wp:positionH>
          <wp:positionV relativeFrom="page">
            <wp:posOffset>212426</wp:posOffset>
          </wp:positionV>
          <wp:extent cx="864870" cy="864870"/>
          <wp:effectExtent l="0" t="0" r="0" b="0"/>
          <wp:wrapThrough wrapText="bothSides">
            <wp:wrapPolygon edited="0">
              <wp:start x="4758" y="0"/>
              <wp:lineTo x="0" y="952"/>
              <wp:lineTo x="0" y="19982"/>
              <wp:lineTo x="4758" y="20934"/>
              <wp:lineTo x="16176" y="20934"/>
              <wp:lineTo x="20934" y="19982"/>
              <wp:lineTo x="20934" y="952"/>
              <wp:lineTo x="16176" y="0"/>
              <wp:lineTo x="4758" y="0"/>
            </wp:wrapPolygon>
          </wp:wrapThrough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Marcador de posición del logotipo&#10;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0" b="100000" l="0" r="100000">
                                <a14:foregroundMark x1="24519" y1="9091" x2="24519" y2="9091"/>
                                <a14:foregroundMark x1="25481" y1="11962" x2="25481" y2="11962"/>
                                <a14:foregroundMark x1="14423" y1="10048" x2="14423" y2="10048"/>
                                <a14:foregroundMark x1="9135" y1="17703" x2="9135" y2="17703"/>
                                <a14:foregroundMark x1="32212" y1="2392" x2="32212" y2="2392"/>
                                <a14:foregroundMark x1="48558" y1="4785" x2="48558" y2="4785"/>
                                <a14:foregroundMark x1="56731" y1="4306" x2="56731" y2="4306"/>
                                <a14:foregroundMark x1="88462" y1="11962" x2="88462" y2="11962"/>
                                <a14:foregroundMark x1="87981" y1="26794" x2="87981" y2="26794"/>
                                <a14:foregroundMark x1="85096" y1="85167" x2="85096" y2="85167"/>
                                <a14:foregroundMark x1="63942" y1="96172" x2="63942" y2="96172"/>
                                <a14:foregroundMark x1="52885" y1="97129" x2="52885" y2="97129"/>
                                <a14:foregroundMark x1="39904" y1="96651" x2="39904" y2="96651"/>
                                <a14:foregroundMark x1="31250" y1="93301" x2="31250" y2="93301"/>
                                <a14:foregroundMark x1="19231" y1="82297" x2="19231" y2="82297"/>
                                <a14:foregroundMark x1="89904" y1="89952" x2="89904" y2="89952"/>
                                <a14:foregroundMark x1="97596" y1="40191" x2="97596" y2="40191"/>
                                <a14:foregroundMark x1="13942" y1="88517" x2="13942" y2="88517"/>
                                <a14:foregroundMark x1="13942" y1="77990" x2="13942" y2="77990"/>
                                <a14:foregroundMark x1="2885" y1="65072" x2="2885" y2="6507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487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96421"/>
    <w:multiLevelType w:val="hybridMultilevel"/>
    <w:tmpl w:val="05C0F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25DEC"/>
    <w:multiLevelType w:val="hybridMultilevel"/>
    <w:tmpl w:val="D496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0291"/>
    <w:multiLevelType w:val="hybridMultilevel"/>
    <w:tmpl w:val="2698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C3D5B"/>
    <w:multiLevelType w:val="hybridMultilevel"/>
    <w:tmpl w:val="1BA29A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6CF0D8C"/>
    <w:multiLevelType w:val="hybridMultilevel"/>
    <w:tmpl w:val="ADFE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s-ES" w:vendorID="64" w:dllVersion="131078" w:nlCheck="1" w:checkStyle="0"/>
  <w:activeWritingStyle w:appName="MSWord" w:lang="es-A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Q1MLAwMjIAUpYWRko6SsGpxcWZ+XkgBSa1ABigKUQsAAAA"/>
  </w:docVars>
  <w:rsids>
    <w:rsidRoot w:val="00E172D2"/>
    <w:rsid w:val="00015200"/>
    <w:rsid w:val="00020953"/>
    <w:rsid w:val="00037E9C"/>
    <w:rsid w:val="0010668D"/>
    <w:rsid w:val="001805B1"/>
    <w:rsid w:val="001A422C"/>
    <w:rsid w:val="002B6BD0"/>
    <w:rsid w:val="003309A4"/>
    <w:rsid w:val="00374D54"/>
    <w:rsid w:val="003B01F4"/>
    <w:rsid w:val="003B1521"/>
    <w:rsid w:val="003C7C5F"/>
    <w:rsid w:val="0041305E"/>
    <w:rsid w:val="004B2D66"/>
    <w:rsid w:val="0051165A"/>
    <w:rsid w:val="00512333"/>
    <w:rsid w:val="00541309"/>
    <w:rsid w:val="0054285E"/>
    <w:rsid w:val="005A20B8"/>
    <w:rsid w:val="005A7BB5"/>
    <w:rsid w:val="00610254"/>
    <w:rsid w:val="00645C78"/>
    <w:rsid w:val="0065365B"/>
    <w:rsid w:val="006B3150"/>
    <w:rsid w:val="006E70B7"/>
    <w:rsid w:val="007718C6"/>
    <w:rsid w:val="007971D4"/>
    <w:rsid w:val="007C307D"/>
    <w:rsid w:val="007E1163"/>
    <w:rsid w:val="0080682C"/>
    <w:rsid w:val="00825C1C"/>
    <w:rsid w:val="00844259"/>
    <w:rsid w:val="00844606"/>
    <w:rsid w:val="008464C9"/>
    <w:rsid w:val="008F2DC6"/>
    <w:rsid w:val="00923244"/>
    <w:rsid w:val="009D46E5"/>
    <w:rsid w:val="009E70CA"/>
    <w:rsid w:val="00A063B8"/>
    <w:rsid w:val="00B54986"/>
    <w:rsid w:val="00BB696A"/>
    <w:rsid w:val="00C80395"/>
    <w:rsid w:val="00C8293A"/>
    <w:rsid w:val="00CD21B1"/>
    <w:rsid w:val="00CE7466"/>
    <w:rsid w:val="00D55AAF"/>
    <w:rsid w:val="00E132A0"/>
    <w:rsid w:val="00E172D2"/>
    <w:rsid w:val="00E23D85"/>
    <w:rsid w:val="00E44022"/>
    <w:rsid w:val="00E6177E"/>
    <w:rsid w:val="00E715E8"/>
    <w:rsid w:val="00E77DCC"/>
    <w:rsid w:val="00EB7003"/>
    <w:rsid w:val="00F366DB"/>
    <w:rsid w:val="00F4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E96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5E8"/>
  </w:style>
  <w:style w:type="paragraph" w:styleId="Ttulo1">
    <w:name w:val="heading 1"/>
    <w:basedOn w:val="Normal"/>
    <w:next w:val="Normal"/>
    <w:link w:val="Ttulo1Car"/>
    <w:uiPriority w:val="9"/>
    <w:qFormat/>
    <w:rsid w:val="00E715E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15E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15E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1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15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15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15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15E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65349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15E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Piedepgina">
    <w:name w:val="footer"/>
    <w:basedOn w:val="Normal"/>
    <w:link w:val="Piedepgina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NormalWeb">
    <w:name w:val="Normal (Web)"/>
    <w:basedOn w:val="Normal"/>
    <w:uiPriority w:val="99"/>
    <w:semiHidden/>
    <w:rsid w:val="006B3150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Direccin">
    <w:name w:val="Dirección"/>
    <w:basedOn w:val="Normal"/>
    <w:rsid w:val="00B54986"/>
    <w:pPr>
      <w:spacing w:before="240" w:after="0"/>
      <w:ind w:right="144"/>
      <w:contextualSpacing/>
      <w:jc w:val="right"/>
    </w:pPr>
  </w:style>
  <w:style w:type="paragraph" w:customStyle="1" w:styleId="Nombredelmdico">
    <w:name w:val="Nombre del médico"/>
    <w:basedOn w:val="NormalWeb"/>
    <w:rsid w:val="007971D4"/>
    <w:pPr>
      <w:spacing w:before="0" w:beforeAutospacing="0" w:after="0" w:afterAutospacing="0"/>
      <w:jc w:val="center"/>
    </w:pPr>
    <w:rPr>
      <w:rFonts w:asciiTheme="minorHAnsi" w:hAnsiTheme="minorHAnsi"/>
      <w:sz w:val="22"/>
      <w:lang w:val="en-ZA"/>
    </w:rPr>
  </w:style>
  <w:style w:type="table" w:styleId="Tablaconcuadrcula">
    <w:name w:val="Table Grid"/>
    <w:basedOn w:val="Tablanormal"/>
    <w:uiPriority w:val="39"/>
    <w:rsid w:val="00797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971D4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B54986"/>
    <w:pPr>
      <w:spacing w:before="1080"/>
    </w:pPr>
  </w:style>
  <w:style w:type="character" w:customStyle="1" w:styleId="FechaCar">
    <w:name w:val="Fecha Car"/>
    <w:basedOn w:val="Fuentedeprrafopredeter"/>
    <w:link w:val="Fecha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Cierre">
    <w:name w:val="Closing"/>
    <w:basedOn w:val="Normal"/>
    <w:link w:val="CierreCar"/>
    <w:uiPriority w:val="99"/>
    <w:rsid w:val="00B54986"/>
    <w:pPr>
      <w:spacing w:after="600"/>
    </w:pPr>
  </w:style>
  <w:style w:type="character" w:customStyle="1" w:styleId="CierreCar">
    <w:name w:val="Cierre Car"/>
    <w:basedOn w:val="Fuentedeprrafopredeter"/>
    <w:link w:val="Cierre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682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682C"/>
    <w:rPr>
      <w:rFonts w:ascii="Segoe UI" w:eastAsiaTheme="minorEastAsia" w:hAnsi="Segoe UI" w:cs="Segoe UI"/>
      <w:color w:val="000000" w:themeColor="text1"/>
      <w:kern w:val="24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715E8"/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15E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15E8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15E8"/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15E8"/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15E8"/>
    <w:rPr>
      <w:rFonts w:asciiTheme="majorHAnsi" w:eastAsiaTheme="majorEastAsia" w:hAnsiTheme="majorHAnsi" w:cstheme="majorBidi"/>
      <w:b/>
      <w:bCs/>
      <w:color w:val="565349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15E8"/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15E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E715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15E8"/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15E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715E8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715E8"/>
    <w:rPr>
      <w:b/>
      <w:bCs/>
    </w:rPr>
  </w:style>
  <w:style w:type="character" w:styleId="nfasis">
    <w:name w:val="Emphasis"/>
    <w:basedOn w:val="Fuentedeprrafopredeter"/>
    <w:uiPriority w:val="20"/>
    <w:qFormat/>
    <w:rsid w:val="00E715E8"/>
    <w:rPr>
      <w:i/>
      <w:iCs/>
    </w:rPr>
  </w:style>
  <w:style w:type="paragraph" w:styleId="Sinespaciado">
    <w:name w:val="No Spacing"/>
    <w:uiPriority w:val="1"/>
    <w:qFormat/>
    <w:rsid w:val="00E715E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15E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15E8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15E8"/>
    <w:pPr>
      <w:pBdr>
        <w:left w:val="single" w:sz="18" w:space="12" w:color="A6B72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15E8"/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715E8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15E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715E8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15E8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715E8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15E8"/>
    <w:pPr>
      <w:outlineLvl w:val="9"/>
    </w:pPr>
  </w:style>
  <w:style w:type="paragraph" w:styleId="Prrafodelista">
    <w:name w:val="List Paragraph"/>
    <w:basedOn w:val="Normal"/>
    <w:uiPriority w:val="34"/>
    <w:qFormat/>
    <w:rsid w:val="005A7B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285E"/>
    <w:rPr>
      <w:color w:val="F59E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apuhealth4.000webhostapp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4.png"/><Relationship Id="rId1" Type="http://schemas.openxmlformats.org/officeDocument/2006/relationships/image" Target="media/image2.png"/><Relationship Id="rId4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PET-363\AppData\Roaming\Microsoft\Plantillas\Carta%20de%20presentaci&#243;n%20del%20proveedor%20m&#233;dico.dotx" TargetMode="External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08400-428B-49FC-AF3E-AABE6D1C7B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5630AF-6F80-4FC6-B252-7B42640E9C9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03286E7-225F-4D43-8960-1C6CF6606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0F631C-67A5-4D6B-A87D-E8F6EAAF6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del proveedor médico</Template>
  <TotalTime>0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2023-09-27T19:51:00Z</dcterms:created>
  <dcterms:modified xsi:type="dcterms:W3CDTF">2023-09-27T19:51:00Z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